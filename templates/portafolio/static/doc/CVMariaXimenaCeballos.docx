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5618845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4AAE975" w14:textId="02F1F170" w:rsidR="003D1B71" w:rsidRPr="00665F95" w:rsidRDefault="00D965DA" w:rsidP="00D965DA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16C80771" wp14:editId="2708ADCE">
                  <wp:extent cx="1628775" cy="1902610"/>
                  <wp:effectExtent l="0" t="0" r="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940" cy="191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BCB0BE9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794E4C0" w14:textId="70D15E51" w:rsidR="003D1B71" w:rsidRPr="00665F95" w:rsidRDefault="00C816BA" w:rsidP="00310F17">
            <w:pPr>
              <w:pStyle w:val="Ttulo"/>
            </w:pPr>
            <w:r>
              <w:t>MARÍA XIMENA</w:t>
            </w:r>
            <w:r w:rsidR="003D1B71" w:rsidRPr="00665F95">
              <w:rPr>
                <w:lang w:bidi="es-ES"/>
              </w:rPr>
              <w:br/>
            </w:r>
            <w:r>
              <w:t>CEBALLOS HURTADO</w:t>
            </w:r>
          </w:p>
        </w:tc>
      </w:tr>
      <w:tr w:rsidR="003D1B71" w:rsidRPr="00CA16E3" w14:paraId="20553602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59B1C90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AA370F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3ED82C83" w14:textId="77777777" w:rsidR="001301E0" w:rsidRDefault="001301E0" w:rsidP="00465030">
            <w:pPr>
              <w:pStyle w:val="Ttulo2"/>
            </w:pPr>
          </w:p>
          <w:p w14:paraId="26E0B19C" w14:textId="3F6AC4CC" w:rsidR="00465030" w:rsidRPr="00F20161" w:rsidRDefault="00465030" w:rsidP="00465030">
            <w:pPr>
              <w:pStyle w:val="Ttulo2"/>
            </w:pPr>
            <w:r>
              <w:t xml:space="preserve">Perfil Profesional </w:t>
            </w:r>
          </w:p>
          <w:p w14:paraId="150A8770" w14:textId="7B64AD11" w:rsidR="00465030" w:rsidRPr="00465030" w:rsidRDefault="00AA1798" w:rsidP="00465030">
            <w:pPr>
              <w:pStyle w:val="Ttulo2"/>
              <w:jc w:val="both"/>
              <w:rPr>
                <w:rFonts w:ascii="Calibri" w:hAnsi="Calibri" w:cs="Calibri"/>
                <w:bCs w:val="0"/>
                <w:color w:val="auto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bCs w:val="0"/>
                <w:color w:val="auto"/>
                <w:sz w:val="22"/>
                <w:szCs w:val="22"/>
                <w:u w:val="none"/>
              </w:rPr>
              <w:t>Profesional el Mercadeo</w:t>
            </w:r>
            <w:r w:rsidR="00465030" w:rsidRPr="00465030">
              <w:rPr>
                <w:rFonts w:ascii="Calibri" w:hAnsi="Calibri" w:cs="Calibri"/>
                <w:bCs w:val="0"/>
                <w:color w:val="auto"/>
                <w:sz w:val="22"/>
                <w:szCs w:val="22"/>
                <w:u w:val="none"/>
              </w:rPr>
              <w:t xml:space="preserve"> con Tecnología en Gestión de Mercados, capacitada para diseñar, planear y gestionar actividades de mercadeo que correspondan a las necesidades y expectativas de los clientes, experiencia en el análisis de datos, crítica y verificación de la información. </w:t>
            </w:r>
          </w:p>
          <w:p w14:paraId="4FFA9E64" w14:textId="19BE90AA" w:rsidR="00465030" w:rsidRDefault="00465030" w:rsidP="00465030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57"/>
              <w:jc w:val="both"/>
              <w:rPr>
                <w:b/>
                <w:bCs/>
              </w:rPr>
            </w:pPr>
            <w:r w:rsidRPr="00465030">
              <w:rPr>
                <w:b/>
                <w:bCs/>
              </w:rPr>
              <w:t>Con conocimiento en investigación de mercados; habilidades en comunicación asertiva, facilidad para el aprendizaje y adaptabilidad al cambio.</w:t>
            </w:r>
          </w:p>
          <w:p w14:paraId="260B43FE" w14:textId="0B10C310" w:rsidR="001301E0" w:rsidRPr="001301E0" w:rsidRDefault="001301E0" w:rsidP="001301E0">
            <w:pPr>
              <w:pStyle w:val="Ttulo2"/>
            </w:pPr>
            <w:r>
              <w:t>Estudios</w:t>
            </w:r>
          </w:p>
          <w:p w14:paraId="73FDC92C" w14:textId="77777777" w:rsidR="004552D8" w:rsidRDefault="001301E0" w:rsidP="004552D8">
            <w:pPr>
              <w:pStyle w:val="Experiencia"/>
            </w:pPr>
            <w:r w:rsidRPr="001301E0">
              <w:rPr>
                <w:rStyle w:val="Textoennegrita"/>
                <w:rFonts w:eastAsia="Calibri"/>
                <w:lang w:bidi="es-ES"/>
              </w:rPr>
              <w:t>•</w:t>
            </w:r>
            <w:r w:rsidRPr="004552D8">
              <w:rPr>
                <w:b/>
              </w:rPr>
              <w:t>Estu</w:t>
            </w:r>
            <w:r w:rsidR="00AA1798" w:rsidRPr="004552D8">
              <w:rPr>
                <w:b/>
              </w:rPr>
              <w:t>diante de Mercadeo</w:t>
            </w:r>
            <w:r w:rsidR="00AA1798">
              <w:t xml:space="preserve"> </w:t>
            </w:r>
          </w:p>
          <w:p w14:paraId="01317C62" w14:textId="35C62BDB" w:rsidR="001301E0" w:rsidRPr="004552D8" w:rsidRDefault="001301E0" w:rsidP="004552D8">
            <w:pPr>
              <w:pStyle w:val="Experiencia"/>
            </w:pPr>
            <w:r w:rsidRPr="001301E0">
              <w:t xml:space="preserve">Corporación Universitaria UNITEC </w:t>
            </w:r>
            <w:r w:rsidR="00AA1798" w:rsidRPr="004552D8">
              <w:rPr>
                <w:bCs/>
              </w:rPr>
              <w:t>2021</w:t>
            </w:r>
          </w:p>
          <w:p w14:paraId="627D66AF" w14:textId="77777777" w:rsidR="001301E0" w:rsidRPr="001301E0" w:rsidRDefault="001301E0" w:rsidP="001301E0">
            <w:pPr>
              <w:rPr>
                <w:rFonts w:asciiTheme="minorHAnsi" w:hAnsiTheme="minorHAnsi" w:cstheme="minorHAnsi"/>
                <w:b/>
                <w:bCs/>
              </w:rPr>
            </w:pPr>
            <w:r w:rsidRPr="00665F95">
              <w:rPr>
                <w:rStyle w:val="Textoennegrita"/>
                <w:rFonts w:eastAsia="Calibri"/>
                <w:lang w:bidi="es-ES"/>
              </w:rPr>
              <w:t>•</w:t>
            </w:r>
            <w:r w:rsidRPr="001301E0">
              <w:rPr>
                <w:rFonts w:asciiTheme="minorHAnsi" w:hAnsiTheme="minorHAnsi" w:cstheme="minorHAnsi"/>
                <w:b/>
                <w:bCs/>
              </w:rPr>
              <w:t xml:space="preserve">Tecnólogo en Gestión de Mercados </w:t>
            </w:r>
          </w:p>
          <w:p w14:paraId="7FD9326B" w14:textId="77777777" w:rsidR="001301E0" w:rsidRPr="001301E0" w:rsidRDefault="001301E0" w:rsidP="001301E0">
            <w:pPr>
              <w:rPr>
                <w:rFonts w:asciiTheme="minorHAnsi" w:hAnsiTheme="minorHAnsi" w:cstheme="minorHAnsi"/>
                <w:b/>
                <w:bCs/>
              </w:rPr>
            </w:pPr>
          </w:p>
          <w:p w14:paraId="2D78C562" w14:textId="315F341B" w:rsidR="001301E0" w:rsidRDefault="001301E0" w:rsidP="001301E0">
            <w:pPr>
              <w:pStyle w:val="Listaconvietas"/>
              <w:numPr>
                <w:ilvl w:val="0"/>
                <w:numId w:val="0"/>
              </w:numPr>
              <w:ind w:left="57"/>
              <w:jc w:val="both"/>
              <w:rPr>
                <w:rFonts w:asciiTheme="minorHAnsi" w:hAnsiTheme="minorHAnsi" w:cstheme="minorHAnsi"/>
              </w:rPr>
            </w:pPr>
            <w:r w:rsidRPr="001301E0">
              <w:rPr>
                <w:rFonts w:asciiTheme="minorHAnsi" w:hAnsiTheme="minorHAnsi" w:cstheme="minorHAnsi"/>
              </w:rPr>
              <w:t>Servicio Nacional de Aprendizaje (SENA</w:t>
            </w:r>
            <w:r>
              <w:rPr>
                <w:rFonts w:asciiTheme="minorHAnsi" w:hAnsiTheme="minorHAnsi" w:cstheme="minorHAnsi"/>
              </w:rPr>
              <w:t>) 2015</w:t>
            </w:r>
          </w:p>
          <w:p w14:paraId="3C418359" w14:textId="3858AF0C" w:rsidR="001301E0" w:rsidRDefault="001301E0" w:rsidP="001301E0">
            <w:pPr>
              <w:pStyle w:val="Listaconvietas"/>
              <w:numPr>
                <w:ilvl w:val="0"/>
                <w:numId w:val="0"/>
              </w:numPr>
              <w:ind w:left="57"/>
              <w:jc w:val="both"/>
              <w:rPr>
                <w:rFonts w:asciiTheme="minorHAnsi" w:hAnsiTheme="minorHAnsi" w:cstheme="minorHAnsi"/>
              </w:rPr>
            </w:pPr>
          </w:p>
          <w:p w14:paraId="3D401E4D" w14:textId="542C7250" w:rsidR="001301E0" w:rsidRDefault="001301E0" w:rsidP="001301E0">
            <w:pPr>
              <w:pStyle w:val="Listaconvietas"/>
              <w:numPr>
                <w:ilvl w:val="0"/>
                <w:numId w:val="0"/>
              </w:numPr>
              <w:ind w:left="57"/>
              <w:jc w:val="both"/>
              <w:rPr>
                <w:b/>
                <w:bCs/>
              </w:rPr>
            </w:pPr>
            <w:r w:rsidRPr="00665F95">
              <w:rPr>
                <w:rStyle w:val="Textoennegrita"/>
                <w:rFonts w:eastAsia="Calibri"/>
                <w:lang w:bidi="es-ES"/>
              </w:rPr>
              <w:t>•</w:t>
            </w:r>
            <w:r w:rsidRPr="001301E0">
              <w:rPr>
                <w:b/>
                <w:bCs/>
              </w:rPr>
              <w:t>Técnico Gestión Administrativa</w:t>
            </w:r>
          </w:p>
          <w:p w14:paraId="482A5894" w14:textId="77777777" w:rsidR="001301E0" w:rsidRDefault="001301E0" w:rsidP="001301E0">
            <w:pPr>
              <w:pStyle w:val="Listaconvietas"/>
              <w:numPr>
                <w:ilvl w:val="0"/>
                <w:numId w:val="0"/>
              </w:numPr>
              <w:ind w:left="57"/>
              <w:jc w:val="both"/>
              <w:rPr>
                <w:b/>
                <w:bCs/>
              </w:rPr>
            </w:pPr>
          </w:p>
          <w:p w14:paraId="3A70590D" w14:textId="7137298E" w:rsidR="001301E0" w:rsidRDefault="001301E0" w:rsidP="001301E0">
            <w:pPr>
              <w:pStyle w:val="Listaconvietas"/>
              <w:numPr>
                <w:ilvl w:val="0"/>
                <w:numId w:val="0"/>
              </w:numPr>
              <w:ind w:left="57"/>
              <w:jc w:val="both"/>
              <w:rPr>
                <w:rFonts w:asciiTheme="minorHAnsi" w:hAnsiTheme="minorHAnsi" w:cstheme="minorHAnsi"/>
              </w:rPr>
            </w:pPr>
            <w:r w:rsidRPr="001301E0">
              <w:rPr>
                <w:rFonts w:asciiTheme="minorHAnsi" w:hAnsiTheme="minorHAnsi" w:cstheme="minorHAnsi"/>
              </w:rPr>
              <w:t>Servicio Nacional de Aprendizaje (SENA</w:t>
            </w:r>
            <w:r>
              <w:rPr>
                <w:rFonts w:asciiTheme="minorHAnsi" w:hAnsiTheme="minorHAnsi" w:cstheme="minorHAnsi"/>
              </w:rPr>
              <w:t>) 2013</w:t>
            </w:r>
          </w:p>
          <w:p w14:paraId="6C4215B5" w14:textId="77777777" w:rsidR="004552D8" w:rsidRDefault="004552D8" w:rsidP="001301E0">
            <w:pPr>
              <w:pStyle w:val="Listaconvietas"/>
              <w:numPr>
                <w:ilvl w:val="0"/>
                <w:numId w:val="0"/>
              </w:numPr>
              <w:ind w:left="57"/>
              <w:jc w:val="both"/>
              <w:rPr>
                <w:rFonts w:asciiTheme="minorHAnsi" w:hAnsiTheme="minorHAnsi" w:cstheme="minorHAnsi"/>
              </w:rPr>
            </w:pPr>
          </w:p>
          <w:p w14:paraId="012D9821" w14:textId="3953D70D" w:rsidR="004552D8" w:rsidRDefault="004552D8" w:rsidP="004552D8">
            <w:pPr>
              <w:pStyle w:val="Ttulo2"/>
            </w:pPr>
            <w:r>
              <w:t>Otros</w:t>
            </w:r>
          </w:p>
          <w:p w14:paraId="606DD953" w14:textId="77777777" w:rsidR="004552D8" w:rsidRPr="004552D8" w:rsidRDefault="004552D8" w:rsidP="004552D8"/>
          <w:p w14:paraId="25C4E51A" w14:textId="77777777" w:rsidR="004552D8" w:rsidRPr="004552D8" w:rsidRDefault="004552D8" w:rsidP="004552D8">
            <w:pPr>
              <w:pStyle w:val="Experiencia"/>
              <w:rPr>
                <w:b/>
              </w:rPr>
            </w:pPr>
            <w:r w:rsidRPr="004552D8">
              <w:rPr>
                <w:bCs/>
              </w:rPr>
              <w:t>•</w:t>
            </w:r>
            <w:r w:rsidRPr="004552D8">
              <w:rPr>
                <w:b/>
              </w:rPr>
              <w:t>Diplomado en E-</w:t>
            </w:r>
            <w:proofErr w:type="spellStart"/>
            <w:r w:rsidRPr="004552D8">
              <w:rPr>
                <w:b/>
              </w:rPr>
              <w:t>commerce</w:t>
            </w:r>
            <w:proofErr w:type="spellEnd"/>
            <w:r w:rsidRPr="004552D8">
              <w:rPr>
                <w:b/>
              </w:rPr>
              <w:t xml:space="preserve"> y Posicionamiento en Medios Digitales</w:t>
            </w:r>
          </w:p>
          <w:p w14:paraId="3481B42F" w14:textId="702064B8" w:rsidR="004552D8" w:rsidRPr="004552D8" w:rsidRDefault="004552D8" w:rsidP="004552D8">
            <w:pPr>
              <w:pStyle w:val="Experiencia"/>
            </w:pPr>
            <w:r w:rsidRPr="004552D8">
              <w:t>Corporación Universitaria UNITEC 2021</w:t>
            </w:r>
          </w:p>
          <w:p w14:paraId="0DADC889" w14:textId="77777777" w:rsidR="004552D8" w:rsidRDefault="004552D8" w:rsidP="001301E0">
            <w:pPr>
              <w:pStyle w:val="Listaconvietas"/>
              <w:numPr>
                <w:ilvl w:val="0"/>
                <w:numId w:val="0"/>
              </w:numPr>
              <w:ind w:left="57"/>
              <w:jc w:val="both"/>
              <w:rPr>
                <w:rFonts w:asciiTheme="minorHAnsi" w:hAnsiTheme="minorHAnsi" w:cstheme="minorHAnsi"/>
              </w:rPr>
            </w:pPr>
          </w:p>
          <w:p w14:paraId="5C845CE9" w14:textId="77777777" w:rsidR="004552D8" w:rsidRDefault="004552D8" w:rsidP="001301E0">
            <w:pPr>
              <w:pStyle w:val="Listaconvietas"/>
              <w:numPr>
                <w:ilvl w:val="0"/>
                <w:numId w:val="0"/>
              </w:numPr>
              <w:ind w:left="57"/>
              <w:jc w:val="both"/>
              <w:rPr>
                <w:rFonts w:asciiTheme="minorHAnsi" w:hAnsiTheme="minorHAnsi" w:cstheme="minorHAnsi"/>
              </w:rPr>
            </w:pPr>
          </w:p>
          <w:p w14:paraId="5E258353" w14:textId="602BE077" w:rsidR="001301E0" w:rsidRDefault="001301E0" w:rsidP="001301E0">
            <w:pPr>
              <w:pStyle w:val="Listaconvietas"/>
              <w:numPr>
                <w:ilvl w:val="0"/>
                <w:numId w:val="0"/>
              </w:numPr>
              <w:ind w:left="57"/>
              <w:jc w:val="both"/>
              <w:rPr>
                <w:rFonts w:asciiTheme="minorHAnsi" w:hAnsiTheme="minorHAnsi" w:cstheme="minorHAnsi"/>
              </w:rPr>
            </w:pPr>
          </w:p>
          <w:p w14:paraId="1AE30AAB" w14:textId="77777777" w:rsidR="004552D8" w:rsidRDefault="004552D8" w:rsidP="00F20161">
            <w:pPr>
              <w:pStyle w:val="Ttulo2"/>
            </w:pPr>
          </w:p>
          <w:p w14:paraId="5B30A2F8" w14:textId="5B59B0DE" w:rsidR="003D1B71" w:rsidRDefault="003D1B71" w:rsidP="00F20161">
            <w:pPr>
              <w:pStyle w:val="Ttulo2"/>
            </w:pPr>
            <w:r w:rsidRPr="00F20161">
              <w:lastRenderedPageBreak/>
              <w:t>Experiencia</w:t>
            </w:r>
          </w:p>
          <w:p w14:paraId="0DD4D6F8" w14:textId="65C8B70F" w:rsidR="00D708CF" w:rsidRDefault="00D708CF" w:rsidP="00D708CF">
            <w:pPr>
              <w:jc w:val="both"/>
              <w:rPr>
                <w:b/>
                <w:bCs/>
              </w:rPr>
            </w:pPr>
            <w:r w:rsidRPr="00D708CF">
              <w:rPr>
                <w:b/>
                <w:bCs/>
              </w:rPr>
              <w:t>Experiencia en el área de marketing, manejo de bases de investigación de mercados, análisis de levantamiento de información, seguimiento de proveedores, cotizaciones y aprobaciones de material POP. Apoyo en medios de mercadeo online: manejo de redes sociales y análisis de resultados.</w:t>
            </w:r>
          </w:p>
          <w:p w14:paraId="5DBE49CC" w14:textId="2A799D78" w:rsidR="001301E0" w:rsidRDefault="001301E0" w:rsidP="00D708CF">
            <w:pPr>
              <w:rPr>
                <w:b/>
                <w:bCs/>
              </w:rPr>
            </w:pPr>
          </w:p>
          <w:p w14:paraId="4C547104" w14:textId="44853804" w:rsidR="00901E0A" w:rsidRPr="00665F95" w:rsidRDefault="00901E0A" w:rsidP="00901E0A">
            <w:pPr>
              <w:pStyle w:val="Fechas"/>
              <w:spacing w:line="216" w:lineRule="auto"/>
            </w:pPr>
            <w:r>
              <w:t xml:space="preserve">Junio 2019 </w:t>
            </w:r>
            <w:r w:rsidR="004552D8">
              <w:rPr>
                <w:rFonts w:eastAsia="Calibri"/>
                <w:lang w:bidi="es-ES"/>
              </w:rPr>
              <w:t>–</w:t>
            </w:r>
            <w:r w:rsidR="004552D8">
              <w:t xml:space="preserve"> abril 2021</w:t>
            </w:r>
          </w:p>
          <w:p w14:paraId="169AD119" w14:textId="35AEA38F" w:rsidR="00901E0A" w:rsidRDefault="00901E0A" w:rsidP="00901E0A">
            <w:pPr>
              <w:pStyle w:val="Experiencia"/>
              <w:spacing w:line="216" w:lineRule="auto"/>
              <w:rPr>
                <w:b/>
                <w:bCs/>
              </w:rPr>
            </w:pPr>
            <w:r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Critico Verificador</w:t>
            </w:r>
            <w:r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 w:rsidRPr="00D708CF">
              <w:rPr>
                <w:b/>
                <w:bCs/>
              </w:rPr>
              <w:t>IPSOS NAPOLEON FRANCO</w:t>
            </w:r>
          </w:p>
          <w:p w14:paraId="3A9E8B18" w14:textId="77777777" w:rsidR="004552D8" w:rsidRPr="004552D8" w:rsidRDefault="004552D8" w:rsidP="004552D8">
            <w:pPr>
              <w:jc w:val="both"/>
              <w:rPr>
                <w:bCs/>
              </w:rPr>
            </w:pPr>
            <w:r w:rsidRPr="004552D8">
              <w:rPr>
                <w:bCs/>
              </w:rPr>
              <w:t xml:space="preserve">Apoyo constante en el área de control de calidad en la revisión y critica de estudios cuantitativos, estudios cualitativos y de </w:t>
            </w:r>
            <w:proofErr w:type="spellStart"/>
            <w:r w:rsidRPr="004552D8">
              <w:rPr>
                <w:bCs/>
              </w:rPr>
              <w:t>Mystery</w:t>
            </w:r>
            <w:proofErr w:type="spellEnd"/>
            <w:r w:rsidRPr="004552D8">
              <w:rPr>
                <w:bCs/>
              </w:rPr>
              <w:t xml:space="preserve"> </w:t>
            </w:r>
            <w:proofErr w:type="spellStart"/>
            <w:r w:rsidRPr="004552D8">
              <w:rPr>
                <w:bCs/>
              </w:rPr>
              <w:t>Shopper</w:t>
            </w:r>
            <w:proofErr w:type="spellEnd"/>
            <w:r w:rsidRPr="004552D8">
              <w:rPr>
                <w:bCs/>
              </w:rPr>
              <w:t>, manejo de bases de investigación de mercados.</w:t>
            </w:r>
          </w:p>
          <w:p w14:paraId="07C5641E" w14:textId="77777777" w:rsidR="004552D8" w:rsidRPr="00901E0A" w:rsidRDefault="004552D8" w:rsidP="00901E0A">
            <w:pPr>
              <w:pStyle w:val="Experiencia"/>
              <w:spacing w:line="216" w:lineRule="auto"/>
            </w:pPr>
          </w:p>
          <w:p w14:paraId="29E20643" w14:textId="226DFE74" w:rsidR="00465030" w:rsidRPr="00665F95" w:rsidRDefault="00465030" w:rsidP="00465030">
            <w:pPr>
              <w:pStyle w:val="Fechas"/>
              <w:spacing w:line="216" w:lineRule="auto"/>
            </w:pPr>
            <w:r>
              <w:t>Junio 2018</w:t>
            </w:r>
            <w:r w:rsidRPr="00665F95">
              <w:rPr>
                <w:rFonts w:eastAsia="Calibri"/>
                <w:lang w:bidi="es-ES"/>
              </w:rPr>
              <w:t>-</w:t>
            </w:r>
            <w:r>
              <w:t>octubre 2018</w:t>
            </w:r>
          </w:p>
          <w:p w14:paraId="5F170CEF" w14:textId="5C091D98" w:rsidR="00465030" w:rsidRDefault="00465030" w:rsidP="00465030">
            <w:pPr>
              <w:pStyle w:val="Experiencia"/>
              <w:spacing w:line="216" w:lineRule="auto"/>
              <w:rPr>
                <w:b/>
                <w:bCs/>
              </w:rPr>
            </w:pPr>
            <w:r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 w:rsidRPr="00465030">
              <w:t>Auxiliar Marketing</w:t>
            </w:r>
            <w:r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 w:rsidRPr="00D708CF">
              <w:rPr>
                <w:b/>
                <w:bCs/>
              </w:rPr>
              <w:t>LABORATORIOS SOPHIA DE COLOMBIA LTDA</w:t>
            </w:r>
          </w:p>
          <w:p w14:paraId="64C131B3" w14:textId="706F3CF6" w:rsidR="004552D8" w:rsidRPr="004552D8" w:rsidRDefault="004552D8" w:rsidP="004552D8">
            <w:pPr>
              <w:jc w:val="both"/>
              <w:rPr>
                <w:bCs/>
              </w:rPr>
            </w:pPr>
            <w:r w:rsidRPr="004552D8">
              <w:rPr>
                <w:bCs/>
              </w:rPr>
              <w:t>Desempeño en el área de Marketing, brindado apoyo constante a coordinadores en las líneas de OTC y Prescripción, en el manejo y seguimiento de proveedores, cotizaciones y aprobaciones de material POP, organizar material para despliegue de ciclo, manejo de SAP gestionando cotizaciones y presupuesto por cada línea. Encargada de campañas de promoción, organización de congresos y eventos. Apoyo en facturas y legalizaciones de bonos y kits</w:t>
            </w:r>
            <w:r>
              <w:rPr>
                <w:bCs/>
              </w:rPr>
              <w:t>.</w:t>
            </w:r>
          </w:p>
          <w:p w14:paraId="6165A351" w14:textId="77777777" w:rsidR="004552D8" w:rsidRPr="004552D8" w:rsidRDefault="004552D8" w:rsidP="004552D8">
            <w:pPr>
              <w:jc w:val="both"/>
              <w:rPr>
                <w:b/>
                <w:bCs/>
              </w:rPr>
            </w:pPr>
          </w:p>
          <w:p w14:paraId="74E0984D" w14:textId="77777777" w:rsidR="00465030" w:rsidRPr="00665F95" w:rsidRDefault="00465030" w:rsidP="00465030">
            <w:pPr>
              <w:pStyle w:val="Fechas"/>
              <w:spacing w:line="216" w:lineRule="auto"/>
            </w:pPr>
            <w:r>
              <w:t>Marzo 2016</w:t>
            </w:r>
            <w:r w:rsidRPr="00665F95">
              <w:rPr>
                <w:rFonts w:eastAsia="Calibri"/>
                <w:lang w:bidi="es-ES"/>
              </w:rPr>
              <w:t>-</w:t>
            </w:r>
            <w:r>
              <w:t>marzo 2018</w:t>
            </w:r>
          </w:p>
          <w:p w14:paraId="4D506D1C" w14:textId="4CEBE377" w:rsidR="001301E0" w:rsidRDefault="00465030" w:rsidP="00050F7D">
            <w:pPr>
              <w:pStyle w:val="Experiencia"/>
              <w:spacing w:line="216" w:lineRule="auto"/>
              <w:rPr>
                <w:b/>
                <w:bCs/>
              </w:rPr>
            </w:pPr>
            <w:r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Asistente de Mercadeo</w:t>
            </w:r>
            <w:r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 w:rsidRPr="00D708CF">
              <w:rPr>
                <w:b/>
                <w:bCs/>
              </w:rPr>
              <w:t>OMNICON S.A.</w:t>
            </w:r>
          </w:p>
          <w:p w14:paraId="108227CC" w14:textId="7DD7772C" w:rsidR="004552D8" w:rsidRPr="004552D8" w:rsidRDefault="004552D8" w:rsidP="004552D8">
            <w:pPr>
              <w:jc w:val="both"/>
              <w:rPr>
                <w:bCs/>
              </w:rPr>
            </w:pPr>
            <w:r w:rsidRPr="004552D8">
              <w:rPr>
                <w:bCs/>
              </w:rPr>
              <w:t>Apoyo en el área comercial, manejo de CRM creación y seguimiento de ofertas y oportunidades, envió y anális</w:t>
            </w:r>
            <w:r>
              <w:rPr>
                <w:bCs/>
              </w:rPr>
              <w:t>is de encuestas de satisfacción</w:t>
            </w:r>
            <w:r w:rsidRPr="004552D8">
              <w:rPr>
                <w:bCs/>
              </w:rPr>
              <w:t>. Manejo de proveedores POP y organización de eventos, servicio al cliente interno</w:t>
            </w:r>
            <w:r>
              <w:rPr>
                <w:bCs/>
              </w:rPr>
              <w:t>.</w:t>
            </w:r>
          </w:p>
          <w:p w14:paraId="2E788F8E" w14:textId="03089A54" w:rsidR="005C6E22" w:rsidRDefault="00D708CF" w:rsidP="00F20161">
            <w:pPr>
              <w:pStyle w:val="Ttulo2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9B01D6B" wp14:editId="262C9381">
                  <wp:simplePos x="0" y="0"/>
                  <wp:positionH relativeFrom="column">
                    <wp:posOffset>-199390</wp:posOffset>
                  </wp:positionH>
                  <wp:positionV relativeFrom="paragraph">
                    <wp:posOffset>346075</wp:posOffset>
                  </wp:positionV>
                  <wp:extent cx="4131310" cy="1608455"/>
                  <wp:effectExtent l="0" t="0" r="2540" b="10795"/>
                  <wp:wrapSquare wrapText="bothSides"/>
                  <wp:docPr id="5" name="Gráfico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6E22">
              <w:t>Habilidades</w:t>
            </w:r>
          </w:p>
          <w:p w14:paraId="01A1C305" w14:textId="77777777" w:rsidR="004552D8" w:rsidRDefault="004552D8" w:rsidP="00F20161">
            <w:pPr>
              <w:pStyle w:val="Ttulo2"/>
              <w:rPr>
                <w:rFonts w:asciiTheme="minorHAnsi" w:hAnsiTheme="minorHAnsi" w:cstheme="minorHAnsi"/>
                <w:sz w:val="22"/>
                <w:szCs w:val="22"/>
              </w:rPr>
            </w:pPr>
          </w:p>
          <w:sdt>
            <w:sdtPr>
              <w:rPr>
                <w:rFonts w:asciiTheme="minorHAnsi" w:hAnsiTheme="minorHAnsi" w:cstheme="minorHAnsi"/>
                <w:sz w:val="22"/>
                <w:szCs w:val="22"/>
              </w:rPr>
              <w:id w:val="1374043770"/>
              <w:placeholder>
                <w:docPart w:val="17AD61C2C3D443C59034AE823319D21A"/>
              </w:placeholder>
              <w:temporary/>
              <w:showingPlcHdr/>
              <w15:appearance w15:val="hidden"/>
            </w:sdtPr>
            <w:sdtEndPr/>
            <w:sdtContent>
              <w:p w14:paraId="0D7618B9" w14:textId="4E03C4CD" w:rsidR="003D1B71" w:rsidRPr="001301E0" w:rsidRDefault="003D1B71" w:rsidP="00F20161">
                <w:pPr>
                  <w:pStyle w:val="Ttulo2"/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  <w:r w:rsidRPr="001301E0">
                  <w:rPr>
                    <w:rFonts w:asciiTheme="minorHAnsi" w:hAnsiTheme="minorHAnsi" w:cstheme="minorHAnsi"/>
                    <w:sz w:val="22"/>
                    <w:szCs w:val="22"/>
                  </w:rPr>
                  <w:t>Referencias</w:t>
                </w:r>
              </w:p>
            </w:sdtContent>
          </w:sdt>
          <w:p w14:paraId="2B671A5D" w14:textId="4F9EF7DB" w:rsidR="005C6E22" w:rsidRPr="001301E0" w:rsidRDefault="005C6E22" w:rsidP="005C6E22">
            <w:pPr>
              <w:rPr>
                <w:rFonts w:asciiTheme="minorHAnsi" w:hAnsiTheme="minorHAnsi" w:cstheme="minorHAnsi"/>
                <w:iCs/>
              </w:rPr>
            </w:pPr>
            <w:r w:rsidRPr="001301E0">
              <w:rPr>
                <w:rFonts w:asciiTheme="minorHAnsi" w:hAnsiTheme="minorHAnsi" w:cstheme="minorHAnsi"/>
                <w:b/>
                <w:iCs/>
              </w:rPr>
              <w:t xml:space="preserve">Luz Adriana Flórez Hurtado </w:t>
            </w:r>
          </w:p>
          <w:p w14:paraId="2D6B2A3E" w14:textId="21FF958D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  <w:r w:rsidRPr="001301E0"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  <w:t xml:space="preserve">Periodista – Ejercito Nacional de Colombia </w:t>
            </w:r>
          </w:p>
          <w:p w14:paraId="034058CE" w14:textId="77777777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  <w:r w:rsidRPr="001301E0"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  <w:t>Teléfono: 321 2866322</w:t>
            </w:r>
          </w:p>
          <w:p w14:paraId="2791B6B0" w14:textId="77777777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1C1A45B9" w14:textId="77777777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b/>
                <w:iCs/>
                <w:sz w:val="22"/>
                <w:szCs w:val="22"/>
                <w:lang w:val="es-CO"/>
              </w:rPr>
            </w:pPr>
            <w:r w:rsidRPr="001301E0">
              <w:rPr>
                <w:rFonts w:asciiTheme="minorHAnsi" w:hAnsiTheme="minorHAnsi" w:cstheme="minorHAnsi"/>
                <w:b/>
                <w:iCs/>
                <w:sz w:val="22"/>
                <w:szCs w:val="22"/>
                <w:lang w:val="es-CO"/>
              </w:rPr>
              <w:t xml:space="preserve">David Alipio Rojas </w:t>
            </w:r>
          </w:p>
          <w:p w14:paraId="36F17E22" w14:textId="77777777" w:rsidR="005C6E22" w:rsidRPr="001301E0" w:rsidRDefault="005C6E22" w:rsidP="005C6E22">
            <w:pPr>
              <w:pStyle w:val="Sansinterligne1"/>
              <w:tabs>
                <w:tab w:val="left" w:pos="2040"/>
              </w:tabs>
              <w:ind w:left="720"/>
              <w:rPr>
                <w:rFonts w:asciiTheme="minorHAnsi" w:hAnsiTheme="minorHAnsi" w:cstheme="minorHAnsi"/>
                <w:b/>
                <w:iCs/>
                <w:sz w:val="22"/>
                <w:szCs w:val="22"/>
                <w:lang w:val="es-CO"/>
              </w:rPr>
            </w:pPr>
          </w:p>
          <w:p w14:paraId="6980B378" w14:textId="77777777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  <w:r w:rsidRPr="001301E0"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  <w:t xml:space="preserve">Ejecutivo – Kantar Millward Brown </w:t>
            </w:r>
          </w:p>
          <w:p w14:paraId="721C493B" w14:textId="282627C2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  <w:r w:rsidRPr="001301E0"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  <w:t>Teléfono: 320 9554259</w:t>
            </w:r>
          </w:p>
          <w:p w14:paraId="42325FC8" w14:textId="77777777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21916588" w14:textId="77777777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b/>
                <w:iCs/>
                <w:sz w:val="22"/>
                <w:szCs w:val="22"/>
                <w:lang w:val="es-CO"/>
              </w:rPr>
            </w:pPr>
            <w:r w:rsidRPr="001301E0">
              <w:rPr>
                <w:rFonts w:asciiTheme="minorHAnsi" w:hAnsiTheme="minorHAnsi" w:cstheme="minorHAnsi"/>
                <w:b/>
                <w:iCs/>
                <w:sz w:val="22"/>
                <w:szCs w:val="22"/>
                <w:lang w:val="es-CO"/>
              </w:rPr>
              <w:t>Karen Guayacán Riveros</w:t>
            </w:r>
          </w:p>
          <w:p w14:paraId="61F0DF22" w14:textId="77777777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b/>
                <w:iCs/>
                <w:sz w:val="22"/>
                <w:szCs w:val="22"/>
                <w:lang w:val="es-CO"/>
              </w:rPr>
            </w:pPr>
          </w:p>
          <w:p w14:paraId="70ACF530" w14:textId="77777777" w:rsidR="005C6E22" w:rsidRPr="001301E0" w:rsidRDefault="005C6E22" w:rsidP="005C6E22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  <w:r w:rsidRPr="001301E0"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  <w:t xml:space="preserve">Asistente Administrativo – Banco Agrario de Colombia </w:t>
            </w:r>
          </w:p>
          <w:p w14:paraId="1ED81E80" w14:textId="77777777" w:rsidR="003D1B71" w:rsidRDefault="005C6E22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  <w:r w:rsidRPr="001301E0"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  <w:t>Teléfono: 310 3376627</w:t>
            </w:r>
          </w:p>
          <w:p w14:paraId="5C442DFC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5E5B4E49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2B127A52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26469E9E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703BCB5B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1C8EA6B7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07261C90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31A9B395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7FF2AEF7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5BF0AA6F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0974B9C0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436A80D1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185FE83F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48D03264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459454F0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0AAB7AD2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0A3B03A2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4E27730B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63C8E7C5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4A2DAF12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4807D8FF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11228834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679FEBFD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4C5DBA96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25DF7F11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3421917E" w14:textId="77777777" w:rsidR="004552D8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  <w:p w14:paraId="069F1780" w14:textId="663495E4" w:rsidR="004552D8" w:rsidRPr="001301E0" w:rsidRDefault="004552D8" w:rsidP="001301E0">
            <w:pPr>
              <w:pStyle w:val="Sansinterligne1"/>
              <w:tabs>
                <w:tab w:val="left" w:pos="2040"/>
              </w:tabs>
              <w:rPr>
                <w:rFonts w:asciiTheme="minorHAnsi" w:hAnsiTheme="minorHAnsi" w:cstheme="minorHAnsi"/>
                <w:iCs/>
                <w:sz w:val="22"/>
                <w:szCs w:val="22"/>
                <w:lang w:val="es-CO"/>
              </w:rPr>
            </w:pPr>
          </w:p>
        </w:tc>
      </w:tr>
      <w:tr w:rsidR="003D1B71" w:rsidRPr="00CA16E3" w14:paraId="05E67A3B" w14:textId="77777777" w:rsidTr="003D1B71">
        <w:trPr>
          <w:trHeight w:val="1164"/>
        </w:trPr>
        <w:tc>
          <w:tcPr>
            <w:tcW w:w="720" w:type="dxa"/>
          </w:tcPr>
          <w:p w14:paraId="0005C086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77B78754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56CF99A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5457D5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7DD341E9" w14:textId="77777777" w:rsidTr="003D1B71">
        <w:trPr>
          <w:trHeight w:val="543"/>
        </w:trPr>
        <w:tc>
          <w:tcPr>
            <w:tcW w:w="720" w:type="dxa"/>
          </w:tcPr>
          <w:p w14:paraId="75EBD43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3393751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1BE7103" wp14:editId="22024B78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group w14:anchorId="231F36B6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50C09A5" w14:textId="4FF8F930" w:rsidR="003D1B71" w:rsidRPr="00CA16E3" w:rsidRDefault="005C6E2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Dirección: </w:t>
            </w:r>
            <w:r w:rsidR="00465030">
              <w:rPr>
                <w:lang w:val="es-ES_tradnl"/>
              </w:rPr>
              <w:t>Calle 6</w:t>
            </w:r>
            <w:r w:rsidR="002A2A53">
              <w:rPr>
                <w:lang w:val="es-ES_tradnl"/>
              </w:rPr>
              <w:t>8 a sur</w:t>
            </w:r>
            <w:r w:rsidR="00465030">
              <w:rPr>
                <w:lang w:val="es-ES_tradnl"/>
              </w:rPr>
              <w:t xml:space="preserve"> # 80 </w:t>
            </w:r>
            <w:r w:rsidR="002A2A53">
              <w:rPr>
                <w:lang w:val="es-ES_tradnl"/>
              </w:rPr>
              <w:t xml:space="preserve">k 45 </w:t>
            </w:r>
          </w:p>
          <w:p w14:paraId="69DAFC72" w14:textId="4D1BDE62" w:rsidR="003D1B71" w:rsidRPr="00CA16E3" w:rsidRDefault="0046503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Bogotá</w:t>
            </w:r>
          </w:p>
        </w:tc>
        <w:tc>
          <w:tcPr>
            <w:tcW w:w="423" w:type="dxa"/>
            <w:vMerge/>
          </w:tcPr>
          <w:p w14:paraId="111384D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4DC2DB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4E8CEF8" w14:textId="77777777" w:rsidTr="003D1B71">
        <w:trPr>
          <w:trHeight w:val="183"/>
        </w:trPr>
        <w:tc>
          <w:tcPr>
            <w:tcW w:w="720" w:type="dxa"/>
          </w:tcPr>
          <w:p w14:paraId="2C9485D3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8DEC4FF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538403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A03F55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1755744" w14:textId="77777777" w:rsidTr="003D1B71">
        <w:trPr>
          <w:trHeight w:val="624"/>
        </w:trPr>
        <w:tc>
          <w:tcPr>
            <w:tcW w:w="720" w:type="dxa"/>
          </w:tcPr>
          <w:p w14:paraId="0258E64D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787C229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D160A18" wp14:editId="618E09D7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group w14:anchorId="7BF7EB59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E305C7E" w14:textId="69299377" w:rsidR="003D1B71" w:rsidRPr="00CA16E3" w:rsidRDefault="005C6E2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Celular: </w:t>
            </w:r>
            <w:r w:rsidR="00465030">
              <w:rPr>
                <w:lang w:val="es-ES_tradnl"/>
              </w:rPr>
              <w:t>3134292447</w:t>
            </w:r>
          </w:p>
        </w:tc>
        <w:tc>
          <w:tcPr>
            <w:tcW w:w="423" w:type="dxa"/>
            <w:vMerge/>
          </w:tcPr>
          <w:p w14:paraId="4058FDB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10AAC0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FF7C67C" w14:textId="77777777" w:rsidTr="003D1B71">
        <w:trPr>
          <w:trHeight w:val="183"/>
        </w:trPr>
        <w:tc>
          <w:tcPr>
            <w:tcW w:w="720" w:type="dxa"/>
          </w:tcPr>
          <w:p w14:paraId="0DA1885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8F7899C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B66E02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4B21C6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694C514" w14:textId="77777777" w:rsidTr="003D1B71">
        <w:trPr>
          <w:trHeight w:val="633"/>
        </w:trPr>
        <w:tc>
          <w:tcPr>
            <w:tcW w:w="720" w:type="dxa"/>
          </w:tcPr>
          <w:p w14:paraId="6F86745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429F9A9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11C761E" wp14:editId="5BEC1DC9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group w14:anchorId="7C7C535B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95B89F5" w14:textId="46290BCF" w:rsidR="003D1B71" w:rsidRPr="00CA16E3" w:rsidRDefault="005C6E2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Correo: </w:t>
            </w:r>
            <w:r w:rsidR="002A2A53">
              <w:rPr>
                <w:lang w:val="es-ES_tradnl"/>
              </w:rPr>
              <w:t>ximenach0913@gmail.com</w:t>
            </w:r>
          </w:p>
        </w:tc>
        <w:tc>
          <w:tcPr>
            <w:tcW w:w="423" w:type="dxa"/>
            <w:vMerge/>
          </w:tcPr>
          <w:p w14:paraId="37C8535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B33356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6D795AA" w14:textId="77777777" w:rsidTr="003D1B71">
        <w:trPr>
          <w:trHeight w:val="174"/>
        </w:trPr>
        <w:tc>
          <w:tcPr>
            <w:tcW w:w="720" w:type="dxa"/>
          </w:tcPr>
          <w:p w14:paraId="6459522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1B088DD" w14:textId="2FB6D7E5" w:rsidR="002A2A53" w:rsidRPr="00CA16E3" w:rsidRDefault="002A2A53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C7F6E0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FAE253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1E02EF2" w14:textId="77777777" w:rsidTr="003D1B71">
        <w:trPr>
          <w:trHeight w:val="633"/>
        </w:trPr>
        <w:tc>
          <w:tcPr>
            <w:tcW w:w="720" w:type="dxa"/>
          </w:tcPr>
          <w:p w14:paraId="679561F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8DB2374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C3F8D67" wp14:editId="7D2052AD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group w14:anchorId="33BF32C3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307A513" w14:textId="77777777" w:rsidR="003D1B71" w:rsidRDefault="005C6E2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Estado Civil: Soltera</w:t>
            </w:r>
          </w:p>
          <w:p w14:paraId="39EC0F3A" w14:textId="1239CFDD" w:rsidR="00FB778E" w:rsidRPr="00CA16E3" w:rsidRDefault="00FB778E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3011081A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87093B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13B9247" w14:textId="77777777" w:rsidTr="00665F95">
        <w:trPr>
          <w:trHeight w:val="4071"/>
        </w:trPr>
        <w:tc>
          <w:tcPr>
            <w:tcW w:w="720" w:type="dxa"/>
          </w:tcPr>
          <w:p w14:paraId="0075D4BB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359883B0" w14:textId="51011515" w:rsidR="00FB778E" w:rsidRDefault="00FB778E" w:rsidP="00222466">
            <w:pPr>
              <w:rPr>
                <w:color w:val="0072C7" w:themeColor="accent2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D91E36C" wp14:editId="1D76069E">
                      <wp:simplePos x="0" y="0"/>
                      <wp:positionH relativeFrom="column">
                        <wp:posOffset>-48038</wp:posOffset>
                      </wp:positionH>
                      <wp:positionV relativeFrom="paragraph">
                        <wp:posOffset>73025</wp:posOffset>
                      </wp:positionV>
                      <wp:extent cx="338455" cy="346075"/>
                      <wp:effectExtent l="0" t="0" r="4445" b="0"/>
                      <wp:wrapThrough wrapText="bothSides">
                        <wp:wrapPolygon edited="0">
                          <wp:start x="4863" y="0"/>
                          <wp:lineTo x="0" y="2378"/>
                          <wp:lineTo x="0" y="15457"/>
                          <wp:lineTo x="1216" y="19024"/>
                          <wp:lineTo x="3647" y="20213"/>
                          <wp:lineTo x="18236" y="20213"/>
                          <wp:lineTo x="20668" y="17835"/>
                          <wp:lineTo x="20668" y="1189"/>
                          <wp:lineTo x="14589" y="0"/>
                          <wp:lineTo x="4863" y="0"/>
                        </wp:wrapPolygon>
                      </wp:wrapThrough>
                      <wp:docPr id="7" name="Grupo 7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9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0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group w14:anchorId="46143A10" id="Grupo 7" o:spid="_x0000_s1026" alt="icono de sitio web" style="position:absolute;margin-left:-3.8pt;margin-top:5.75pt;width:26.65pt;height:27.25pt;z-index:251659264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KDlBjMAAPr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pMoOUGMwAA+v0AAA4AAAAAAAAA&#10;AAAAAAAAOgIAAGRycy9lMm9Eb2MueG1sUEsBAi0ACgAAAAAAAAAhAJdtf5pzAwAAcwMAABQAAAAA&#10;AAAAAAAAAAAAbDUAAGRycy9tZWRpYS9pbWFnZTEucG5nUEsBAi0AFAAGAAgAAAAhAGpvfNLdAAAA&#10;BwEAAA8AAAAAAAAAAAAAAAAAET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">
                        <v:imagedata r:id="rId19" o:title="icono de sitio web"/>
                        <v:path arrowok="t"/>
                      </v:shape>
                      <w10:wrap type="through"/>
                    </v:group>
                  </w:pict>
                </mc:Fallback>
              </mc:AlternateContent>
            </w:r>
          </w:p>
          <w:p w14:paraId="436EC31B" w14:textId="21219403" w:rsidR="003D1B71" w:rsidRPr="00CA16E3" w:rsidRDefault="00FB778E" w:rsidP="00FB778E">
            <w:pPr>
              <w:pStyle w:val="Informacin"/>
              <w:rPr>
                <w:color w:val="0072C7" w:themeColor="accent2"/>
                <w:lang w:val="es-ES_tradnl"/>
              </w:rPr>
            </w:pPr>
            <w:r w:rsidRPr="00FB778E">
              <w:rPr>
                <w:lang w:val="es-ES_tradnl"/>
              </w:rPr>
              <w:t>C</w:t>
            </w:r>
            <w:r>
              <w:rPr>
                <w:lang w:val="es-ES_tradnl"/>
              </w:rPr>
              <w:t>édula:</w:t>
            </w:r>
            <w:r w:rsidRPr="00FB778E">
              <w:rPr>
                <w:lang w:val="es-ES_tradnl"/>
              </w:rPr>
              <w:t xml:space="preserve"> 1.012.421.874</w:t>
            </w:r>
          </w:p>
        </w:tc>
        <w:tc>
          <w:tcPr>
            <w:tcW w:w="423" w:type="dxa"/>
          </w:tcPr>
          <w:p w14:paraId="0B3FACF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24DC4479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152D9617" w14:textId="10E3B60B" w:rsidR="00FB778E" w:rsidRDefault="00FB778E" w:rsidP="001301E0">
      <w:pPr>
        <w:rPr>
          <w:rFonts w:ascii="Tahoma" w:hAnsi="Tahoma" w:cs="Tahoma"/>
          <w:b/>
          <w:bCs/>
          <w:color w:val="000000"/>
          <w:sz w:val="24"/>
          <w:szCs w:val="24"/>
        </w:rPr>
      </w:pPr>
    </w:p>
    <w:p w14:paraId="0ACB74A1" w14:textId="01487320" w:rsidR="00FB778E" w:rsidRPr="00A67D73" w:rsidRDefault="00FB778E" w:rsidP="00FB778E">
      <w:pPr>
        <w:jc w:val="center"/>
        <w:rPr>
          <w:rFonts w:ascii="Tahoma" w:hAnsi="Tahoma" w:cs="Tahoma"/>
          <w:b/>
          <w:bCs/>
          <w:color w:val="000000"/>
          <w:sz w:val="20"/>
          <w:szCs w:val="20"/>
        </w:rPr>
      </w:pPr>
      <w:r w:rsidRPr="00A67D73">
        <w:rPr>
          <w:rFonts w:ascii="Tahoma" w:hAnsi="Tahoma" w:cs="Tahoma"/>
          <w:b/>
          <w:bCs/>
          <w:color w:val="000000"/>
          <w:sz w:val="20"/>
          <w:szCs w:val="20"/>
        </w:rPr>
        <w:t>______________________________</w:t>
      </w:r>
    </w:p>
    <w:p w14:paraId="1EE929B4" w14:textId="77777777" w:rsidR="00FB778E" w:rsidRPr="00A67D73" w:rsidRDefault="00FB778E" w:rsidP="00FB778E">
      <w:pPr>
        <w:jc w:val="center"/>
        <w:rPr>
          <w:rFonts w:ascii="Tahoma" w:hAnsi="Tahoma" w:cs="Tahoma"/>
          <w:b/>
          <w:bCs/>
          <w:color w:val="000000"/>
          <w:sz w:val="20"/>
          <w:szCs w:val="20"/>
        </w:rPr>
      </w:pPr>
    </w:p>
    <w:p w14:paraId="71F1A379" w14:textId="77777777" w:rsidR="00FB778E" w:rsidRPr="00A67D73" w:rsidRDefault="00FB778E" w:rsidP="00FB778E">
      <w:pPr>
        <w:jc w:val="center"/>
        <w:rPr>
          <w:rFonts w:ascii="Tahoma" w:hAnsi="Tahoma" w:cs="Tahoma"/>
          <w:b/>
          <w:bCs/>
          <w:color w:val="000000"/>
          <w:sz w:val="20"/>
          <w:szCs w:val="20"/>
        </w:rPr>
      </w:pPr>
      <w:r w:rsidRPr="00A67D73">
        <w:rPr>
          <w:rFonts w:ascii="Tahoma" w:hAnsi="Tahoma" w:cs="Tahoma"/>
          <w:b/>
          <w:bCs/>
          <w:color w:val="000000"/>
          <w:sz w:val="20"/>
          <w:szCs w:val="20"/>
        </w:rPr>
        <w:t>MARIA XIMENA CEBALLOS HURTADO</w:t>
      </w:r>
    </w:p>
    <w:p w14:paraId="556769BC" w14:textId="18A25A93" w:rsidR="007F5B63" w:rsidRPr="00A67D73" w:rsidRDefault="00FB778E" w:rsidP="00A67D73">
      <w:pPr>
        <w:jc w:val="center"/>
        <w:rPr>
          <w:rFonts w:ascii="Tahoma" w:hAnsi="Tahoma" w:cs="Tahoma"/>
          <w:sz w:val="20"/>
          <w:szCs w:val="20"/>
        </w:rPr>
      </w:pPr>
      <w:r w:rsidRPr="00A67D73">
        <w:rPr>
          <w:rFonts w:ascii="Tahoma" w:hAnsi="Tahoma" w:cs="Tahoma"/>
          <w:b/>
          <w:bCs/>
          <w:color w:val="000000"/>
          <w:sz w:val="20"/>
          <w:szCs w:val="20"/>
        </w:rPr>
        <w:t>C.C: 1.012.421.874 Bogotá</w:t>
      </w:r>
    </w:p>
    <w:sectPr w:rsidR="007F5B63" w:rsidRPr="00A67D7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C9085" w14:textId="77777777" w:rsidR="00D9054D" w:rsidRDefault="00D9054D" w:rsidP="00590471">
      <w:r>
        <w:separator/>
      </w:r>
    </w:p>
  </w:endnote>
  <w:endnote w:type="continuationSeparator" w:id="0">
    <w:p w14:paraId="77CFEEBD" w14:textId="77777777" w:rsidR="00D9054D" w:rsidRDefault="00D9054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4CFC7" w14:textId="77777777" w:rsidR="00D9054D" w:rsidRDefault="00D9054D" w:rsidP="00590471">
      <w:r>
        <w:separator/>
      </w:r>
    </w:p>
  </w:footnote>
  <w:footnote w:type="continuationSeparator" w:id="0">
    <w:p w14:paraId="304BCFF1" w14:textId="77777777" w:rsidR="00D9054D" w:rsidRDefault="00D9054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3C182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CA1DF14" wp14:editId="48F7EBFD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group w14:anchorId="2B7F865C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6BA"/>
    <w:rsid w:val="00042D36"/>
    <w:rsid w:val="00050F7D"/>
    <w:rsid w:val="00060042"/>
    <w:rsid w:val="0008685D"/>
    <w:rsid w:val="00090860"/>
    <w:rsid w:val="00112FD7"/>
    <w:rsid w:val="001301E0"/>
    <w:rsid w:val="00150ABD"/>
    <w:rsid w:val="001662A4"/>
    <w:rsid w:val="001946FC"/>
    <w:rsid w:val="00222466"/>
    <w:rsid w:val="00247254"/>
    <w:rsid w:val="0024753C"/>
    <w:rsid w:val="00251E1A"/>
    <w:rsid w:val="00264070"/>
    <w:rsid w:val="00276026"/>
    <w:rsid w:val="002A2A53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552D8"/>
    <w:rsid w:val="00465030"/>
    <w:rsid w:val="004E158A"/>
    <w:rsid w:val="00530045"/>
    <w:rsid w:val="00565C77"/>
    <w:rsid w:val="0056708E"/>
    <w:rsid w:val="005801E5"/>
    <w:rsid w:val="00590471"/>
    <w:rsid w:val="005C6E22"/>
    <w:rsid w:val="005D01FA"/>
    <w:rsid w:val="006054CB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01E0A"/>
    <w:rsid w:val="00912DC8"/>
    <w:rsid w:val="009475DC"/>
    <w:rsid w:val="00967B93"/>
    <w:rsid w:val="009D090F"/>
    <w:rsid w:val="00A31464"/>
    <w:rsid w:val="00A31B16"/>
    <w:rsid w:val="00A33613"/>
    <w:rsid w:val="00A47A8D"/>
    <w:rsid w:val="00A67D73"/>
    <w:rsid w:val="00A90D9C"/>
    <w:rsid w:val="00AA1798"/>
    <w:rsid w:val="00AC6C7E"/>
    <w:rsid w:val="00B4158A"/>
    <w:rsid w:val="00B6466C"/>
    <w:rsid w:val="00BB1B5D"/>
    <w:rsid w:val="00BC22C7"/>
    <w:rsid w:val="00BD195A"/>
    <w:rsid w:val="00BE5551"/>
    <w:rsid w:val="00C07240"/>
    <w:rsid w:val="00C14078"/>
    <w:rsid w:val="00C816BA"/>
    <w:rsid w:val="00CA16E3"/>
    <w:rsid w:val="00CB39A0"/>
    <w:rsid w:val="00CE1E3D"/>
    <w:rsid w:val="00D0373F"/>
    <w:rsid w:val="00D053FA"/>
    <w:rsid w:val="00D708CF"/>
    <w:rsid w:val="00D9054D"/>
    <w:rsid w:val="00D965D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B778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5A7FF62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ansinterligne1">
    <w:name w:val="Sans interligne1"/>
    <w:uiPriority w:val="1"/>
    <w:qFormat/>
    <w:rsid w:val="005C6E22"/>
    <w:rPr>
      <w:rFonts w:ascii="Times New Roman" w:eastAsia="Times New Roman" w:hAnsi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0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ria\AppData\Local\Microsoft\Office\16.0\DTS\es-ES%7b35043C03-9BA8-4E24-A684-1C4F12952572%7d\%7bA5CD4954-9F84-42ED-985F-F136B3610A61%7dtf781288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view3D>
      <c:rotX val="0"/>
      <c:rotY val="0"/>
      <c:depthPercent val="60"/>
      <c:rAngAx val="0"/>
      <c:perspective val="100"/>
    </c:view3D>
    <c:floor>
      <c:thickness val="0"/>
      <c:spPr>
        <a:solidFill>
          <a:schemeClr val="lt1">
            <a:lumMod val="95000"/>
          </a:schemeClr>
        </a:solidFill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6">
                <a:alpha val="85000"/>
              </a:schemeClr>
            </a:solidFill>
            <a:ln w="9525" cap="flat" cmpd="sng" algn="ctr">
              <a:solidFill>
                <a:schemeClr val="accent6">
                  <a:lumMod val="75000"/>
                </a:schemeClr>
              </a:solidFill>
              <a:round/>
            </a:ln>
            <a:effectLst/>
            <a:sp3d contourW="9525">
              <a:contourClr>
                <a:schemeClr val="accent6">
                  <a:lumMod val="75000"/>
                </a:schemeClr>
              </a:contourClr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Hoja1!$A$2:$A$5</c:f>
              <c:strCache>
                <c:ptCount val="3"/>
                <c:pt idx="0">
                  <c:v>COMUNICACIÓN</c:v>
                </c:pt>
                <c:pt idx="1">
                  <c:v>LIDERAZGO</c:v>
                </c:pt>
                <c:pt idx="2">
                  <c:v>CAPACIDAD DE APRENDIZAJE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90</c:v>
                </c:pt>
                <c:pt idx="1">
                  <c:v>85</c:v>
                </c:pt>
                <c:pt idx="2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72-43CD-944B-1E5BCC873B4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65"/>
        <c:shape val="box"/>
        <c:axId val="906170704"/>
        <c:axId val="604222224"/>
        <c:axId val="0"/>
      </c:bar3DChart>
      <c:catAx>
        <c:axId val="9061707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604222224"/>
        <c:crosses val="autoZero"/>
        <c:auto val="1"/>
        <c:lblAlgn val="ctr"/>
        <c:lblOffset val="100"/>
        <c:noMultiLvlLbl val="0"/>
      </c:catAx>
      <c:valAx>
        <c:axId val="604222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9061707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12700" cap="flat" cmpd="sng" algn="ctr">
      <a:solidFill>
        <a:schemeClr val="accent2"/>
      </a:solidFill>
      <a:prstDash val="solid"/>
      <a:miter lim="800000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style1.xml><?xml version="1.0" encoding="utf-8"?>
<cs:chartStyle xmlns:cs="http://schemas.microsoft.com/office/drawing/2012/chartStyle" xmlns:a="http://schemas.openxmlformats.org/drawingml/2006/main" id="28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phClr">
            <a:lumMod val="75000"/>
          </a:schemeClr>
        </a:solidFill>
        <a:round/>
      </a:ln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phClr">
            <a:lumMod val="7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sp3d/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/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7AD61C2C3D443C59034AE823319D2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770FB1-5E0D-4B53-991C-DFB507AEC235}"/>
      </w:docPartPr>
      <w:docPartBody>
        <w:p w:rsidR="00E74DE6" w:rsidRDefault="00B5552C">
          <w:pPr>
            <w:pStyle w:val="17AD61C2C3D443C59034AE823319D21A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DE6"/>
    <w:rsid w:val="00054254"/>
    <w:rsid w:val="00B5552C"/>
    <w:rsid w:val="00E7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D38111152134BB38E6F0A6673B1CC0D">
    <w:name w:val="ED38111152134BB38E6F0A6673B1CC0D"/>
  </w:style>
  <w:style w:type="paragraph" w:customStyle="1" w:styleId="13088F75428D440AA5E461BA55CD805F">
    <w:name w:val="13088F75428D440AA5E461BA55CD805F"/>
  </w:style>
  <w:style w:type="paragraph" w:customStyle="1" w:styleId="7ECABC07E5D1437CBC4B38505E3702B0">
    <w:name w:val="7ECABC07E5D1437CBC4B38505E3702B0"/>
  </w:style>
  <w:style w:type="paragraph" w:customStyle="1" w:styleId="99BAC2B9927844A3938878982F6CA1AB">
    <w:name w:val="99BAC2B9927844A3938878982F6CA1AB"/>
  </w:style>
  <w:style w:type="paragraph" w:customStyle="1" w:styleId="1B925CEC7C9F48A193F4667C28C9156A">
    <w:name w:val="1B925CEC7C9F48A193F4667C28C9156A"/>
  </w:style>
  <w:style w:type="paragraph" w:customStyle="1" w:styleId="024813D6A238490FA49A7041F97EF6B0">
    <w:name w:val="024813D6A238490FA49A7041F97EF6B0"/>
  </w:style>
  <w:style w:type="paragraph" w:customStyle="1" w:styleId="623ACC25A6A94F388F15B4AF00C3D368">
    <w:name w:val="623ACC25A6A94F388F15B4AF00C3D368"/>
  </w:style>
  <w:style w:type="paragraph" w:customStyle="1" w:styleId="FE2AF9988F504909B0862D41DA835BB2">
    <w:name w:val="FE2AF9988F504909B0862D41DA835BB2"/>
  </w:style>
  <w:style w:type="paragraph" w:customStyle="1" w:styleId="0EC92FD4C42A476BBB65EA9C11557D66">
    <w:name w:val="0EC92FD4C42A476BBB65EA9C11557D66"/>
  </w:style>
  <w:style w:type="paragraph" w:customStyle="1" w:styleId="C6CEFEAD41414D958E3EDEFEE4BE6CCD">
    <w:name w:val="C6CEFEAD41414D958E3EDEFEE4BE6CCD"/>
  </w:style>
  <w:style w:type="paragraph" w:customStyle="1" w:styleId="56595D33284749BE888F699513019B35">
    <w:name w:val="56595D33284749BE888F699513019B35"/>
  </w:style>
  <w:style w:type="paragraph" w:customStyle="1" w:styleId="F3CEC77585B344F796647CA50A0E30F1">
    <w:name w:val="F3CEC77585B344F796647CA50A0E30F1"/>
  </w:style>
  <w:style w:type="paragraph" w:customStyle="1" w:styleId="B46832993F7945848E3BAE09B8BCDDB0">
    <w:name w:val="B46832993F7945848E3BAE09B8BCDDB0"/>
  </w:style>
  <w:style w:type="paragraph" w:customStyle="1" w:styleId="62268A272D48423DA7C445DF6BEB5985">
    <w:name w:val="62268A272D48423DA7C445DF6BEB5985"/>
  </w:style>
  <w:style w:type="paragraph" w:customStyle="1" w:styleId="A3DA86F6A8F446FD905F4DDCCDC8C031">
    <w:name w:val="A3DA86F6A8F446FD905F4DDCCDC8C031"/>
  </w:style>
  <w:style w:type="paragraph" w:customStyle="1" w:styleId="54AF355FF3B44C82AB89B8F06999F47A">
    <w:name w:val="54AF355FF3B44C82AB89B8F06999F47A"/>
  </w:style>
  <w:style w:type="paragraph" w:customStyle="1" w:styleId="EB4461AB780C49D0B5223517739EAB16">
    <w:name w:val="EB4461AB780C49D0B5223517739EAB16"/>
  </w:style>
  <w:style w:type="paragraph" w:customStyle="1" w:styleId="139BBC9AE3654A84B4D60C91381E570C">
    <w:name w:val="139BBC9AE3654A84B4D60C91381E570C"/>
  </w:style>
  <w:style w:type="paragraph" w:customStyle="1" w:styleId="AB5C0945A37C469FB06834CB67E7ACBE">
    <w:name w:val="AB5C0945A37C469FB06834CB67E7ACBE"/>
  </w:style>
  <w:style w:type="paragraph" w:customStyle="1" w:styleId="18E2A5171D724CAFB9073768137B8315">
    <w:name w:val="18E2A5171D724CAFB9073768137B8315"/>
  </w:style>
  <w:style w:type="paragraph" w:customStyle="1" w:styleId="AC58A65DFCED48A490719C2B23E20A76">
    <w:name w:val="AC58A65DFCED48A490719C2B23E20A76"/>
  </w:style>
  <w:style w:type="paragraph" w:customStyle="1" w:styleId="E2F2099BBB554039B0453F0EB37A8E6B">
    <w:name w:val="E2F2099BBB554039B0453F0EB37A8E6B"/>
  </w:style>
  <w:style w:type="paragraph" w:customStyle="1" w:styleId="6339C298E2874DAC8ECD6A7C82D540DA">
    <w:name w:val="6339C298E2874DAC8ECD6A7C82D540DA"/>
  </w:style>
  <w:style w:type="paragraph" w:customStyle="1" w:styleId="822C92DA77874F448352E8C54A35C402">
    <w:name w:val="822C92DA77874F448352E8C54A35C402"/>
  </w:style>
  <w:style w:type="paragraph" w:customStyle="1" w:styleId="32027A5879924ACBA2A5D68B3260DB1A">
    <w:name w:val="32027A5879924ACBA2A5D68B3260DB1A"/>
  </w:style>
  <w:style w:type="paragraph" w:customStyle="1" w:styleId="5A2586CBA9DF4E11A42212C4A6D222CC">
    <w:name w:val="5A2586CBA9DF4E11A42212C4A6D222CC"/>
  </w:style>
  <w:style w:type="paragraph" w:customStyle="1" w:styleId="BB69221C894C46528E7B73EE857851FA">
    <w:name w:val="BB69221C894C46528E7B73EE857851FA"/>
  </w:style>
  <w:style w:type="paragraph" w:customStyle="1" w:styleId="17AD61C2C3D443C59034AE823319D21A">
    <w:name w:val="17AD61C2C3D443C59034AE823319D21A"/>
  </w:style>
  <w:style w:type="paragraph" w:customStyle="1" w:styleId="3DA42704EC4441CC935024E3A39D13EF">
    <w:name w:val="3DA42704EC4441CC935024E3A39D13EF"/>
  </w:style>
  <w:style w:type="paragraph" w:customStyle="1" w:styleId="737978BADA214E269E25FAB6143CA5AD">
    <w:name w:val="737978BADA214E269E25FAB6143CA5AD"/>
  </w:style>
  <w:style w:type="paragraph" w:customStyle="1" w:styleId="84BF2D847C2D486B9F67D12E4D69E823">
    <w:name w:val="84BF2D847C2D486B9F67D12E4D69E823"/>
  </w:style>
  <w:style w:type="paragraph" w:customStyle="1" w:styleId="F9DCB778D507455E913FF1D2380D16A7">
    <w:name w:val="F9DCB778D507455E913FF1D2380D16A7"/>
  </w:style>
  <w:style w:type="paragraph" w:customStyle="1" w:styleId="BDA2FC5F9B3D4748A3091FF9F60E2013">
    <w:name w:val="BDA2FC5F9B3D4748A3091FF9F60E2013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E8DB98D54C854EB2AB373EDD574F77C7">
    <w:name w:val="E8DB98D54C854EB2AB373EDD574F77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{A5CD4954-9F84-42ED-985F-F136B3610A61}tf78128832</Template>
  <TotalTime>0</TotalTime>
  <Pages>3</Pages>
  <Words>431</Words>
  <Characters>2372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2021-04-07T20:33:00Z</dcterms:created>
  <dcterms:modified xsi:type="dcterms:W3CDTF">2021-04-07T20:38:00Z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